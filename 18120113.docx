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2B10F" w14:textId="72814A77" w:rsidR="002A62AA" w:rsidRPr="004414D0" w:rsidRDefault="002A62AA" w:rsidP="000E41D1">
      <w:pPr>
        <w:pStyle w:val="Title"/>
        <w:rPr>
          <w:lang w:val="en-US"/>
        </w:rPr>
      </w:pPr>
      <w:r w:rsidRPr="004414D0">
        <w:rPr>
          <w:lang w:val="en-US"/>
        </w:rPr>
        <w:t>BTVN</w:t>
      </w:r>
      <w:r w:rsidR="000668A3">
        <w:rPr>
          <w:lang w:val="en-US"/>
        </w:rPr>
        <w:t xml:space="preserve"> </w:t>
      </w:r>
      <w:r w:rsidR="00857982" w:rsidRPr="004414D0">
        <w:rPr>
          <w:lang w:val="en-US"/>
        </w:rPr>
        <w:t>-</w:t>
      </w:r>
      <w:r w:rsidR="000668A3">
        <w:rPr>
          <w:lang w:val="en-US"/>
        </w:rPr>
        <w:t xml:space="preserve"> </w:t>
      </w:r>
      <w:r w:rsidRPr="004414D0">
        <w:rPr>
          <w:lang w:val="en-US"/>
        </w:rPr>
        <w:t xml:space="preserve">01: </w:t>
      </w:r>
      <w:r w:rsidR="009822EC" w:rsidRPr="004414D0">
        <w:rPr>
          <w:lang w:val="en-US"/>
        </w:rPr>
        <w:t>Thiết kế CSDL</w:t>
      </w:r>
    </w:p>
    <w:p w14:paraId="53F57BD1" w14:textId="3539B56A" w:rsidR="002A62AA" w:rsidRDefault="00A90B2C" w:rsidP="002A62AA">
      <w:pPr>
        <w:pStyle w:val="Heading1"/>
        <w:rPr>
          <w:lang w:val="en-US"/>
        </w:rPr>
      </w:pPr>
      <w:r>
        <w:rPr>
          <w:lang w:val="en-US"/>
        </w:rPr>
        <w:t>I</w:t>
      </w:r>
      <w:r w:rsidR="00BA6260">
        <w:rPr>
          <w:lang w:val="en-US"/>
        </w:rPr>
        <w:t xml:space="preserve">. </w:t>
      </w:r>
      <w:r w:rsidR="002A62AA">
        <w:rPr>
          <w:lang w:val="en-US"/>
        </w:rPr>
        <w:t>Thông tin</w:t>
      </w:r>
      <w:r w:rsidR="00A6711E">
        <w:rPr>
          <w:lang w:val="en-US"/>
        </w:rPr>
        <w:t xml:space="preserve"> chung</w:t>
      </w:r>
    </w:p>
    <w:p w14:paraId="3034BC89" w14:textId="13F25030" w:rsidR="006239B9" w:rsidRDefault="006239B9" w:rsidP="004D4ACE">
      <w:pPr>
        <w:pStyle w:val="Heading2"/>
        <w:rPr>
          <w:lang w:val="en-US"/>
        </w:rPr>
      </w:pPr>
      <w:r>
        <w:rPr>
          <w:lang w:val="en-US"/>
        </w:rPr>
        <w:t>Thông tin sinh viên</w:t>
      </w:r>
    </w:p>
    <w:p w14:paraId="5B0FBA96" w14:textId="4FE3BD28" w:rsidR="006239B9" w:rsidRPr="00574F41" w:rsidRDefault="006239B9" w:rsidP="006239B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Họ và tên: </w:t>
      </w:r>
      <w:r w:rsidRPr="00574F41">
        <w:rPr>
          <w:b/>
          <w:bCs/>
          <w:lang w:val="en-US"/>
        </w:rPr>
        <w:t>Nguyễn Chánh Đại</w:t>
      </w:r>
    </w:p>
    <w:p w14:paraId="1B75F588" w14:textId="135FE74A" w:rsidR="006239B9" w:rsidRPr="006239B9" w:rsidRDefault="006239B9" w:rsidP="006239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MSSV: </w:t>
      </w:r>
      <w:r w:rsidRPr="00574F41">
        <w:rPr>
          <w:b/>
          <w:bCs/>
          <w:lang w:val="en-US"/>
        </w:rPr>
        <w:t>18120113</w:t>
      </w:r>
    </w:p>
    <w:p w14:paraId="5BED3352" w14:textId="6E0C3EDB" w:rsidR="00773A39" w:rsidRPr="00773A39" w:rsidRDefault="006239B9" w:rsidP="004D4ACE">
      <w:pPr>
        <w:pStyle w:val="Heading2"/>
        <w:rPr>
          <w:lang w:val="en-US"/>
        </w:rPr>
      </w:pPr>
      <w:r>
        <w:rPr>
          <w:lang w:val="en-US"/>
        </w:rPr>
        <w:t>Công nghệ sử dụng</w:t>
      </w:r>
    </w:p>
    <w:p w14:paraId="6B4EDF66" w14:textId="40F569B0" w:rsidR="00ED31FE" w:rsidRPr="00ED31FE" w:rsidRDefault="00ED31FE" w:rsidP="00ED31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Cơ sở dữ liệu</w:t>
      </w:r>
      <w:r w:rsidR="00364E07">
        <w:rPr>
          <w:lang w:val="en-US"/>
        </w:rPr>
        <w:t xml:space="preserve"> (CSDL)</w:t>
      </w:r>
      <w:r>
        <w:rPr>
          <w:lang w:val="en-US"/>
        </w:rPr>
        <w:t xml:space="preserve">: </w:t>
      </w:r>
      <w:r w:rsidRPr="005027C9">
        <w:rPr>
          <w:b/>
          <w:bCs/>
          <w:lang w:val="en-US"/>
        </w:rPr>
        <w:t>Redis</w:t>
      </w:r>
    </w:p>
    <w:p w14:paraId="6AED285E" w14:textId="61C2C077" w:rsidR="002A62AA" w:rsidRDefault="002A62AA" w:rsidP="002A62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Môi trường (R</w:t>
      </w:r>
      <w:r w:rsidRPr="002A62AA">
        <w:rPr>
          <w:lang w:val="en-US"/>
        </w:rPr>
        <w:t xml:space="preserve">untime </w:t>
      </w:r>
      <w:r>
        <w:rPr>
          <w:lang w:val="en-US"/>
        </w:rPr>
        <w:t>E</w:t>
      </w:r>
      <w:r w:rsidRPr="002A62AA">
        <w:rPr>
          <w:lang w:val="en-US"/>
        </w:rPr>
        <w:t>nvironment</w:t>
      </w:r>
      <w:r>
        <w:rPr>
          <w:lang w:val="en-US"/>
        </w:rPr>
        <w:t xml:space="preserve">): </w:t>
      </w:r>
      <w:r w:rsidRPr="005027C9">
        <w:rPr>
          <w:b/>
          <w:bCs/>
          <w:lang w:val="en-US"/>
        </w:rPr>
        <w:t>Node.js</w:t>
      </w:r>
    </w:p>
    <w:p w14:paraId="250DE058" w14:textId="005FB78B" w:rsidR="008265FE" w:rsidRPr="008265FE" w:rsidRDefault="008265FE" w:rsidP="008265F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Ngôn ngữ</w:t>
      </w:r>
      <w:r w:rsidRPr="002A62AA">
        <w:rPr>
          <w:lang w:val="en-US"/>
        </w:rPr>
        <w:t xml:space="preserve">: </w:t>
      </w:r>
      <w:r w:rsidRPr="005027C9">
        <w:rPr>
          <w:b/>
          <w:bCs/>
          <w:lang w:val="en-US"/>
        </w:rPr>
        <w:t>TypeScript</w:t>
      </w:r>
    </w:p>
    <w:p w14:paraId="2D909AC7" w14:textId="0CD0104C" w:rsidR="002A62AA" w:rsidRDefault="000B5680" w:rsidP="002A62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Phần mềm k</w:t>
      </w:r>
      <w:r w:rsidR="002A62AA">
        <w:rPr>
          <w:lang w:val="en-US"/>
        </w:rPr>
        <w:t xml:space="preserve">hác: </w:t>
      </w:r>
      <w:r w:rsidR="002A62AA" w:rsidRPr="005027C9">
        <w:rPr>
          <w:b/>
          <w:bCs/>
          <w:lang w:val="en-US"/>
        </w:rPr>
        <w:t>Docker</w:t>
      </w:r>
      <w:r w:rsidR="001A2EEB">
        <w:rPr>
          <w:b/>
          <w:bCs/>
          <w:lang w:val="en-US"/>
        </w:rPr>
        <w:t>, Docker Compose</w:t>
      </w:r>
      <w:r w:rsidR="000A3008">
        <w:rPr>
          <w:lang w:val="en-US"/>
        </w:rPr>
        <w:t xml:space="preserve"> (</w:t>
      </w:r>
      <w:r w:rsidR="00EF550B">
        <w:rPr>
          <w:lang w:val="en-US"/>
        </w:rPr>
        <w:t>cài đặt Redis</w:t>
      </w:r>
      <w:r w:rsidR="005027C9">
        <w:rPr>
          <w:lang w:val="en-US"/>
        </w:rPr>
        <w:t xml:space="preserve"> trên Docker</w:t>
      </w:r>
      <w:r w:rsidR="00EF550B">
        <w:rPr>
          <w:lang w:val="en-US"/>
        </w:rPr>
        <w:t>)</w:t>
      </w:r>
    </w:p>
    <w:p w14:paraId="3BE6BD6E" w14:textId="265E547D" w:rsidR="00B00D1C" w:rsidRDefault="00B00D1C" w:rsidP="00B00D1C">
      <w:pPr>
        <w:pStyle w:val="Heading2"/>
        <w:rPr>
          <w:lang w:val="en-US"/>
        </w:rPr>
      </w:pPr>
      <w:r>
        <w:rPr>
          <w:lang w:val="en-US"/>
        </w:rPr>
        <w:t>Mã nguồn</w:t>
      </w:r>
    </w:p>
    <w:p w14:paraId="6D9DB659" w14:textId="3C445E8F" w:rsidR="00B00D1C" w:rsidRPr="00E63B66" w:rsidRDefault="00B00D1C" w:rsidP="00E63B66">
      <w:pPr>
        <w:pStyle w:val="ListParagraph"/>
        <w:numPr>
          <w:ilvl w:val="0"/>
          <w:numId w:val="1"/>
        </w:numPr>
        <w:rPr>
          <w:lang w:val="en-US"/>
        </w:rPr>
      </w:pPr>
      <w:r w:rsidRPr="00E63B66">
        <w:rPr>
          <w:lang w:val="en-US"/>
        </w:rPr>
        <w:t xml:space="preserve">Redis Server Docker: </w:t>
      </w:r>
      <w:hyperlink r:id="rId7" w:history="1">
        <w:r w:rsidRPr="00E63B66">
          <w:rPr>
            <w:rStyle w:val="Hyperlink"/>
            <w:lang w:val="en-US"/>
          </w:rPr>
          <w:t>https://github.com/ncdai/redis-server-docker</w:t>
        </w:r>
      </w:hyperlink>
    </w:p>
    <w:p w14:paraId="61C8FBAC" w14:textId="6CEF9D9E" w:rsidR="00C03060" w:rsidRPr="00C03060" w:rsidRDefault="00E63B66" w:rsidP="00C030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BTVN</w:t>
      </w:r>
      <w:r w:rsidR="0071519D">
        <w:rPr>
          <w:lang w:val="en-US"/>
        </w:rPr>
        <w:t>-01</w:t>
      </w:r>
      <w:r>
        <w:rPr>
          <w:lang w:val="en-US"/>
        </w:rPr>
        <w:t xml:space="preserve">: </w:t>
      </w:r>
      <w:hyperlink r:id="rId8" w:history="1">
        <w:r w:rsidR="00C03060" w:rsidRPr="00CE5CAF">
          <w:rPr>
            <w:rStyle w:val="Hyperlink"/>
            <w:lang w:val="en-US"/>
          </w:rPr>
          <w:t>https://github.com/ncdai/</w:t>
        </w:r>
        <w:r w:rsidR="00C03060" w:rsidRPr="00CE5CAF">
          <w:rPr>
            <w:rStyle w:val="Hyperlink"/>
            <w:lang w:val="en-US"/>
          </w:rPr>
          <w:t>mdm-</w:t>
        </w:r>
        <w:r w:rsidR="00C03060" w:rsidRPr="00CE5CAF">
          <w:rPr>
            <w:rStyle w:val="Hyperlink"/>
            <w:lang w:val="en-US"/>
          </w:rPr>
          <w:t>lab</w:t>
        </w:r>
        <w:r w:rsidR="00C03060" w:rsidRPr="00CE5CAF">
          <w:rPr>
            <w:rStyle w:val="Hyperlink"/>
            <w:lang w:val="en-US"/>
          </w:rPr>
          <w:t>01-</w:t>
        </w:r>
        <w:r w:rsidR="00C03060" w:rsidRPr="00CE5CAF">
          <w:rPr>
            <w:rStyle w:val="Hyperlink"/>
            <w:lang w:val="en-US"/>
          </w:rPr>
          <w:t>redis</w:t>
        </w:r>
      </w:hyperlink>
    </w:p>
    <w:p w14:paraId="0CCEA045" w14:textId="0FEC98E9" w:rsidR="00BA771E" w:rsidRDefault="00C446D8" w:rsidP="00B67BEE">
      <w:pPr>
        <w:pStyle w:val="Heading1"/>
      </w:pPr>
      <w:r>
        <w:t>II</w:t>
      </w:r>
      <w:r w:rsidR="00853C9F">
        <w:t xml:space="preserve">. </w:t>
      </w:r>
      <w:r w:rsidR="00BA771E">
        <w:t xml:space="preserve">Cấu </w:t>
      </w:r>
      <w:r w:rsidR="00BA771E" w:rsidRPr="00B67BEE">
        <w:t>hình</w:t>
      </w:r>
    </w:p>
    <w:p w14:paraId="17A75A3A" w14:textId="16A17D95" w:rsidR="001A2EEB" w:rsidRDefault="007D62EB" w:rsidP="00240A09">
      <w:pPr>
        <w:pStyle w:val="Heading2"/>
        <w:rPr>
          <w:lang w:val="en-US"/>
        </w:rPr>
      </w:pPr>
      <w:r>
        <w:rPr>
          <w:lang w:val="en-US"/>
        </w:rPr>
        <w:t xml:space="preserve">Cấu </w:t>
      </w:r>
      <w:r w:rsidR="001A2EEB">
        <w:rPr>
          <w:lang w:val="en-US"/>
        </w:rPr>
        <w:t xml:space="preserve">hình </w:t>
      </w:r>
      <w:r>
        <w:rPr>
          <w:lang w:val="en-US"/>
        </w:rPr>
        <w:t xml:space="preserve">Redis với </w:t>
      </w:r>
      <w:r w:rsidR="001A2EEB">
        <w:rPr>
          <w:lang w:val="en-US"/>
        </w:rPr>
        <w:t>Docker</w:t>
      </w:r>
    </w:p>
    <w:p w14:paraId="6BE1B1F8" w14:textId="04272B79" w:rsidR="001A2EEB" w:rsidRDefault="00F80DA1" w:rsidP="001A2E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BB7B40" wp14:editId="63BC68BD">
            <wp:extent cx="6475730" cy="3458210"/>
            <wp:effectExtent l="12700" t="12700" r="13970" b="8890"/>
            <wp:docPr id="118379896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98969" name="Picture 19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458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DC3E61" w14:textId="14F10140" w:rsidR="007D62EB" w:rsidRDefault="007D62EB" w:rsidP="001A2EE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C9B655" wp14:editId="6FD60656">
            <wp:extent cx="6475730" cy="3302000"/>
            <wp:effectExtent l="12700" t="12700" r="13970" b="12700"/>
            <wp:docPr id="134159484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4848" name="Picture 20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30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D96A8B" w14:textId="1AF2CE2C" w:rsidR="00865B75" w:rsidRPr="001A2EEB" w:rsidRDefault="009225AD" w:rsidP="001A2EEB">
      <w:pPr>
        <w:rPr>
          <w:lang w:val="en-US"/>
        </w:rPr>
      </w:pPr>
      <w:r>
        <w:rPr>
          <w:lang w:val="en-US"/>
        </w:rPr>
        <w:t xml:space="preserve">Khởi động </w:t>
      </w:r>
      <w:r w:rsidR="0048240D" w:rsidRPr="00EF4A96">
        <w:rPr>
          <w:b/>
          <w:bCs/>
          <w:lang w:val="en-US"/>
        </w:rPr>
        <w:t>Redis Server</w:t>
      </w:r>
      <w:r w:rsidR="00EF4A96">
        <w:rPr>
          <w:b/>
          <w:bCs/>
          <w:lang w:val="en-US"/>
        </w:rPr>
        <w:t xml:space="preserve"> </w:t>
      </w:r>
      <w:r w:rsidR="0048240D">
        <w:rPr>
          <w:lang w:val="en-US"/>
        </w:rPr>
        <w:t xml:space="preserve">: </w:t>
      </w:r>
      <w:r w:rsidR="000203F2" w:rsidRPr="00D33DDF">
        <w:rPr>
          <w:rFonts w:ascii="Courier New" w:hAnsi="Courier New" w:cs="Courier New"/>
          <w:b/>
          <w:bCs/>
          <w:color w:val="C00000"/>
          <w:lang w:val="en-US"/>
        </w:rPr>
        <w:t>docker compose up -d</w:t>
      </w:r>
    </w:p>
    <w:p w14:paraId="16829C33" w14:textId="3DFB2C5E" w:rsidR="00B67BEE" w:rsidRDefault="00B67BEE" w:rsidP="00B67BEE">
      <w:pPr>
        <w:pStyle w:val="Heading2"/>
        <w:rPr>
          <w:lang w:val="en-US"/>
        </w:rPr>
      </w:pPr>
      <w:r>
        <w:rPr>
          <w:lang w:val="en-US"/>
        </w:rPr>
        <w:t xml:space="preserve">Cấu </w:t>
      </w:r>
      <w:r w:rsidRPr="00B67BEE">
        <w:t>hình</w:t>
      </w:r>
      <w:r>
        <w:rPr>
          <w:lang w:val="en-US"/>
        </w:rPr>
        <w:t xml:space="preserve"> </w:t>
      </w:r>
      <w:r w:rsidRPr="00B67BEE">
        <w:t>kết</w:t>
      </w:r>
      <w:r>
        <w:rPr>
          <w:lang w:val="en-US"/>
        </w:rPr>
        <w:t xml:space="preserve"> nối CSDL Redis</w:t>
      </w:r>
      <w:r w:rsidR="00F06B75">
        <w:rPr>
          <w:lang w:val="en-US"/>
        </w:rPr>
        <w:t xml:space="preserve"> (</w:t>
      </w:r>
      <w:r w:rsidR="0030346C">
        <w:rPr>
          <w:lang w:val="en-US"/>
        </w:rPr>
        <w:t xml:space="preserve">Node.js, </w:t>
      </w:r>
      <w:r w:rsidR="00F06B75">
        <w:rPr>
          <w:lang w:val="en-US"/>
        </w:rPr>
        <w:t>TypeScript)</w:t>
      </w:r>
    </w:p>
    <w:p w14:paraId="2BAEFC23" w14:textId="77777777" w:rsidR="00B67BEE" w:rsidRDefault="00B67BEE" w:rsidP="00B67B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9E390" wp14:editId="17BBE049">
            <wp:extent cx="6475730" cy="3750310"/>
            <wp:effectExtent l="12700" t="12700" r="13970" b="8890"/>
            <wp:docPr id="18341248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4892" name="Picture 1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750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0B999D" w14:textId="77777777" w:rsidR="00B67BEE" w:rsidRDefault="00B67BEE" w:rsidP="00B67BEE">
      <w:pPr>
        <w:rPr>
          <w:lang w:val="en-US"/>
        </w:rPr>
      </w:pPr>
      <w:r>
        <w:rPr>
          <w:lang w:val="en-US"/>
        </w:rPr>
        <w:t>Trong đó cần cấu hình biến môi trường (</w:t>
      </w:r>
      <w:r w:rsidRPr="004F1C32">
        <w:rPr>
          <w:lang w:val="en-US"/>
        </w:rPr>
        <w:t>Environment variable</w:t>
      </w:r>
      <w:r>
        <w:rPr>
          <w:lang w:val="en-US"/>
        </w:rPr>
        <w:t xml:space="preserve">) </w:t>
      </w:r>
      <w:r w:rsidRPr="00B60A3A">
        <w:rPr>
          <w:b/>
          <w:bCs/>
          <w:lang w:val="en-US"/>
        </w:rPr>
        <w:t>REDIS_URL</w:t>
      </w:r>
      <w:r>
        <w:rPr>
          <w:lang w:val="en-US"/>
        </w:rPr>
        <w:t>:</w:t>
      </w:r>
    </w:p>
    <w:p w14:paraId="1F110024" w14:textId="4F3DB6E1" w:rsidR="00B67BEE" w:rsidRPr="0048502E" w:rsidRDefault="00B67BEE" w:rsidP="00B67BEE">
      <w:pPr>
        <w:rPr>
          <w:rFonts w:ascii="Courier New" w:hAnsi="Courier New" w:cs="Courier New"/>
          <w:b/>
          <w:bCs/>
          <w:color w:val="C00000"/>
          <w:lang w:val="en-US"/>
        </w:rPr>
      </w:pPr>
      <w:r w:rsidRPr="0048502E">
        <w:rPr>
          <w:rFonts w:ascii="Courier New" w:hAnsi="Courier New" w:cs="Courier New"/>
          <w:b/>
          <w:bCs/>
          <w:color w:val="C00000"/>
          <w:lang w:val="en-US"/>
        </w:rPr>
        <w:t>redis://default:</w:t>
      </w:r>
      <w:r w:rsidRPr="0048502E">
        <w:rPr>
          <w:rFonts w:ascii="Courier New" w:hAnsi="Courier New" w:cs="Courier New"/>
          <w:b/>
          <w:bCs/>
          <w:color w:val="C00000"/>
          <w:highlight w:val="yellow"/>
          <w:lang w:val="en-US"/>
        </w:rPr>
        <w:t>replacepassword</w:t>
      </w:r>
      <w:r w:rsidRPr="0048502E">
        <w:rPr>
          <w:rFonts w:ascii="Courier New" w:hAnsi="Courier New" w:cs="Courier New"/>
          <w:b/>
          <w:bCs/>
          <w:color w:val="C00000"/>
          <w:lang w:val="en-US"/>
        </w:rPr>
        <w:t>@localhost:6379</w:t>
      </w:r>
    </w:p>
    <w:p w14:paraId="6A3F3254" w14:textId="0C58BBC3" w:rsidR="00B67BEE" w:rsidRDefault="001F77EE" w:rsidP="00B67BEE">
      <w:pPr>
        <w:pStyle w:val="Heading2"/>
        <w:rPr>
          <w:lang w:val="en-US"/>
        </w:rPr>
      </w:pPr>
      <w:r>
        <w:rPr>
          <w:lang w:val="en-US"/>
        </w:rPr>
        <w:lastRenderedPageBreak/>
        <w:t>Danh sách s</w:t>
      </w:r>
      <w:r w:rsidR="00B67BEE">
        <w:rPr>
          <w:lang w:val="en-US"/>
        </w:rPr>
        <w:t>ản phẩm mẫu</w:t>
      </w:r>
    </w:p>
    <w:p w14:paraId="157AA4C6" w14:textId="77777777" w:rsidR="00B67BEE" w:rsidRPr="00560650" w:rsidRDefault="00B67BEE" w:rsidP="00B67B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80340" wp14:editId="6BC16099">
            <wp:extent cx="6475730" cy="5788660"/>
            <wp:effectExtent l="12700" t="12700" r="13970" b="15240"/>
            <wp:docPr id="115878083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0837" name="Picture 3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788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0FF4C2" w14:textId="6DF96105" w:rsidR="00B67BEE" w:rsidRPr="00B67BEE" w:rsidRDefault="00DD35ED" w:rsidP="00B67BEE">
      <w:pPr>
        <w:pStyle w:val="Heading2"/>
      </w:pPr>
      <w:r>
        <w:rPr>
          <w:lang w:val="en-US"/>
        </w:rPr>
        <w:lastRenderedPageBreak/>
        <w:t>Hàm t</w:t>
      </w:r>
      <w:r w:rsidR="00B67BEE">
        <w:rPr>
          <w:lang w:val="en-US"/>
        </w:rPr>
        <w:t>ạo giỏ hàng</w:t>
      </w:r>
    </w:p>
    <w:p w14:paraId="301E53D3" w14:textId="082D6C21" w:rsidR="00B67BEE" w:rsidRPr="00B67BEE" w:rsidRDefault="00B67BEE" w:rsidP="00B67BEE">
      <w:r>
        <w:rPr>
          <w:noProof/>
          <w:lang w:val="en-US"/>
        </w:rPr>
        <w:drawing>
          <wp:inline distT="0" distB="0" distL="0" distR="0" wp14:anchorId="74A3D02E" wp14:editId="4B7665A1">
            <wp:extent cx="6475730" cy="3103969"/>
            <wp:effectExtent l="12700" t="12700" r="13970" b="7620"/>
            <wp:docPr id="2104661188" name="Picture 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1188" name="Picture 4" descr="A screen shot of a computer code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"/>
                    <a:stretch/>
                  </pic:blipFill>
                  <pic:spPr bwMode="auto">
                    <a:xfrm>
                      <a:off x="0" y="0"/>
                      <a:ext cx="6475730" cy="31039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2C18" w14:textId="21AE8569" w:rsidR="00560650" w:rsidRPr="00560650" w:rsidRDefault="00F26EEC" w:rsidP="00B67BEE">
      <w:pPr>
        <w:pStyle w:val="Heading1"/>
        <w:rPr>
          <w:lang w:val="en-US"/>
        </w:rPr>
      </w:pPr>
      <w:r>
        <w:rPr>
          <w:lang w:val="en-US"/>
        </w:rPr>
        <w:t>III</w:t>
      </w:r>
      <w:r w:rsidR="00E2136A">
        <w:rPr>
          <w:lang w:val="en-US"/>
        </w:rPr>
        <w:t xml:space="preserve">. </w:t>
      </w:r>
      <w:r w:rsidR="00406D26">
        <w:rPr>
          <w:lang w:val="en-US"/>
        </w:rPr>
        <w:t>Các hàm truy vấn</w:t>
      </w:r>
    </w:p>
    <w:p w14:paraId="2C96F2FB" w14:textId="36374CCE" w:rsidR="002A62AA" w:rsidRDefault="002A62AA" w:rsidP="00CF580F">
      <w:pPr>
        <w:pStyle w:val="Heading2"/>
        <w:rPr>
          <w:lang w:val="en-US"/>
        </w:rPr>
      </w:pPr>
      <w:r w:rsidRPr="002A62AA">
        <w:rPr>
          <w:lang w:val="en-US"/>
        </w:rPr>
        <w:t>Tìm những giỏ hàng chưa được thanh toán, nếu chưa có thuộc tính phân biệt, hãy tạo</w:t>
      </w:r>
      <w:r>
        <w:rPr>
          <w:lang w:val="en-US"/>
        </w:rPr>
        <w:t xml:space="preserve"> </w:t>
      </w:r>
      <w:r w:rsidRPr="002A62AA">
        <w:rPr>
          <w:lang w:val="en-US"/>
        </w:rPr>
        <w:t>thêm thuộc tính này</w:t>
      </w:r>
    </w:p>
    <w:p w14:paraId="18C71DFB" w14:textId="0DC98606" w:rsidR="00560650" w:rsidRDefault="00560650" w:rsidP="005606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7549F" wp14:editId="74993FF3">
            <wp:extent cx="6096000" cy="2590800"/>
            <wp:effectExtent l="12700" t="12700" r="12700" b="12700"/>
            <wp:docPr id="348773064" name="Picture 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3064" name="Picture 5" descr="A screen shot of a computer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BF786F" w14:textId="7222E008" w:rsidR="00560650" w:rsidRDefault="00560650" w:rsidP="00560650">
      <w:pPr>
        <w:rPr>
          <w:lang w:val="en-US"/>
        </w:rPr>
      </w:pPr>
      <w:r>
        <w:rPr>
          <w:lang w:val="en-US"/>
        </w:rPr>
        <w:t xml:space="preserve">Thuộc tính </w:t>
      </w:r>
      <w:r w:rsidRPr="00560650">
        <w:rPr>
          <w:b/>
          <w:bCs/>
          <w:lang w:val="en-US"/>
        </w:rPr>
        <w:t>isPaid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lưu giá trị </w:t>
      </w:r>
      <w:r w:rsidRPr="00560650">
        <w:rPr>
          <w:b/>
          <w:bCs/>
          <w:lang w:val="en-US"/>
        </w:rPr>
        <w:t>‘0’</w:t>
      </w:r>
      <w:r>
        <w:rPr>
          <w:b/>
          <w:bCs/>
          <w:lang w:val="en-US"/>
        </w:rPr>
        <w:t xml:space="preserve"> </w:t>
      </w:r>
      <w:r w:rsidRPr="00560650">
        <w:rPr>
          <w:lang w:val="en-US"/>
        </w:rPr>
        <w:t>(Chưa thanh toán)</w:t>
      </w:r>
      <w:r>
        <w:rPr>
          <w:lang w:val="en-US"/>
        </w:rPr>
        <w:t xml:space="preserve"> hoặc </w:t>
      </w:r>
      <w:r w:rsidRPr="00560650">
        <w:rPr>
          <w:b/>
          <w:bCs/>
          <w:lang w:val="en-US"/>
        </w:rPr>
        <w:t>‘1’</w:t>
      </w:r>
      <w:r>
        <w:rPr>
          <w:b/>
          <w:bCs/>
          <w:lang w:val="en-US"/>
        </w:rPr>
        <w:t xml:space="preserve"> </w:t>
      </w:r>
      <w:r w:rsidRPr="00560650">
        <w:rPr>
          <w:lang w:val="en-US"/>
        </w:rPr>
        <w:t>(Đã thanh toán)</w:t>
      </w:r>
    </w:p>
    <w:p w14:paraId="5936AD3D" w14:textId="1ED89F01" w:rsidR="002A62AA" w:rsidRDefault="00E250F4" w:rsidP="00E250F4">
      <w:pPr>
        <w:pStyle w:val="Heading2"/>
        <w:rPr>
          <w:lang w:val="en-US"/>
        </w:rPr>
      </w:pPr>
      <w:r w:rsidRPr="00E250F4">
        <w:rPr>
          <w:lang w:val="en-US"/>
        </w:rPr>
        <w:lastRenderedPageBreak/>
        <w:t>Tìm những giỏ hàng có số lượng sản phẩm lớn hơn 5</w:t>
      </w:r>
    </w:p>
    <w:p w14:paraId="7B83F635" w14:textId="5EEDB007" w:rsidR="00577CB0" w:rsidRDefault="00594C75" w:rsidP="00577C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86F52D" wp14:editId="165742EA">
            <wp:extent cx="6475730" cy="2350770"/>
            <wp:effectExtent l="12700" t="12700" r="13970" b="11430"/>
            <wp:docPr id="1753669201" name="Picture 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9201" name="Picture 6" descr="A screen shot of a computer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350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946CC6" w14:textId="1EC178D4" w:rsidR="00594C75" w:rsidRDefault="002C7E8D" w:rsidP="002C7E8D">
      <w:pPr>
        <w:pStyle w:val="Heading2"/>
        <w:rPr>
          <w:lang w:val="en-US"/>
        </w:rPr>
      </w:pPr>
      <w:r w:rsidRPr="002C7E8D">
        <w:rPr>
          <w:lang w:val="en-US"/>
        </w:rPr>
        <w:t>Cho biết sản phẩm X xuất hiện trên bao nhiêu giỏ hàng</w:t>
      </w:r>
    </w:p>
    <w:p w14:paraId="1AF4DCA6" w14:textId="78DB94E2" w:rsidR="002C7E8D" w:rsidRDefault="001F336F" w:rsidP="002C7E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EB9CB0" wp14:editId="5FC29FD4">
            <wp:extent cx="6475730" cy="2171700"/>
            <wp:effectExtent l="12700" t="12700" r="13970" b="12700"/>
            <wp:docPr id="600283924" name="Picture 7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83924" name="Picture 7" descr="A screen 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171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3B4395" w14:textId="5A183E5B" w:rsidR="004A2C69" w:rsidRDefault="004A2C69" w:rsidP="004A2C69">
      <w:pPr>
        <w:pStyle w:val="Heading2"/>
        <w:rPr>
          <w:lang w:val="en-US"/>
        </w:rPr>
      </w:pPr>
      <w:r w:rsidRPr="004A2C69">
        <w:rPr>
          <w:lang w:val="en-US"/>
        </w:rPr>
        <w:t>Tính tổng giá tiền cho một giỏ hàng</w:t>
      </w:r>
    </w:p>
    <w:p w14:paraId="46B1A6FA" w14:textId="7563068F" w:rsidR="004A2C69" w:rsidRDefault="002B42DA" w:rsidP="004A2C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FFA0DF" wp14:editId="3DD9D6AB">
            <wp:extent cx="6475730" cy="2324735"/>
            <wp:effectExtent l="12700" t="12700" r="13970" b="12065"/>
            <wp:docPr id="1910862276" name="Picture 8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2276" name="Picture 8" descr="A screen shot of a computer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324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FE6AE" w14:textId="3C06D338" w:rsidR="00616CC9" w:rsidRDefault="00616CC9" w:rsidP="00616CC9">
      <w:pPr>
        <w:pStyle w:val="Heading2"/>
        <w:rPr>
          <w:lang w:val="en-US"/>
        </w:rPr>
      </w:pPr>
      <w:r w:rsidRPr="00616CC9">
        <w:rPr>
          <w:lang w:val="en-US"/>
        </w:rPr>
        <w:lastRenderedPageBreak/>
        <w:t>Liệt kê tất cả các giỏ hàng của một người dùng</w:t>
      </w:r>
    </w:p>
    <w:p w14:paraId="79A54C8E" w14:textId="455F877F" w:rsidR="00616CC9" w:rsidRDefault="00442811" w:rsidP="00616C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DE82D" wp14:editId="4FC4AD2D">
            <wp:extent cx="6475730" cy="802005"/>
            <wp:effectExtent l="12700" t="12700" r="13970" b="10795"/>
            <wp:docPr id="1528679828" name="Picture 9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79828" name="Picture 9" descr="A close-up of a computer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802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A26022" w14:textId="5E5DA231" w:rsidR="00386758" w:rsidRDefault="00386758" w:rsidP="00386758">
      <w:pPr>
        <w:pStyle w:val="Heading2"/>
        <w:rPr>
          <w:lang w:val="en-US"/>
        </w:rPr>
      </w:pPr>
      <w:r w:rsidRPr="00386758">
        <w:rPr>
          <w:lang w:val="en-US"/>
        </w:rPr>
        <w:t>Xóa sản phẩm X trong giỏ hàng Y</w:t>
      </w:r>
    </w:p>
    <w:p w14:paraId="2869543D" w14:textId="5B37D6BC" w:rsidR="00386758" w:rsidRDefault="00BE79B8" w:rsidP="003867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35E3C2" wp14:editId="3EC0F8AA">
            <wp:extent cx="6475730" cy="824865"/>
            <wp:effectExtent l="12700" t="12700" r="13970" b="13335"/>
            <wp:docPr id="1633860625" name="Picture 10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60625" name="Picture 10" descr="A close-up of a white background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824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1A58D" w14:textId="55F404E0" w:rsidR="00BE79B8" w:rsidRDefault="00A4634D" w:rsidP="00A4634D">
      <w:pPr>
        <w:pStyle w:val="Heading2"/>
        <w:rPr>
          <w:lang w:val="en-US"/>
        </w:rPr>
      </w:pPr>
      <w:r w:rsidRPr="00A4634D">
        <w:rPr>
          <w:lang w:val="en-US"/>
        </w:rPr>
        <w:t>Tăng số lượng sản phẩm X trong giỏ hàng Y lên 1 đơn vị</w:t>
      </w:r>
    </w:p>
    <w:p w14:paraId="368F7436" w14:textId="19728A8E" w:rsidR="00A4634D" w:rsidRDefault="00263DF1" w:rsidP="00A463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A3988" wp14:editId="3F3A1981">
            <wp:extent cx="6475730" cy="511175"/>
            <wp:effectExtent l="12700" t="12700" r="13970" b="9525"/>
            <wp:docPr id="1829590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0127" name="Picture 18295901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1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1A6A9" w14:textId="3E81FB33" w:rsidR="00263DF1" w:rsidRDefault="00DE3F29" w:rsidP="00DE3F29">
      <w:pPr>
        <w:pStyle w:val="Heading2"/>
        <w:rPr>
          <w:lang w:val="en-US"/>
        </w:rPr>
      </w:pPr>
      <w:r w:rsidRPr="00DE3F29">
        <w:rPr>
          <w:lang w:val="en-US"/>
        </w:rPr>
        <w:t>Xóa tất cả sản phẩm trong giỏ hàng</w:t>
      </w:r>
    </w:p>
    <w:p w14:paraId="77965351" w14:textId="7CCC6863" w:rsidR="00DE3F29" w:rsidRDefault="00DE3F29" w:rsidP="00DE3F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DA656" wp14:editId="34CA1AED">
            <wp:extent cx="6475730" cy="1762125"/>
            <wp:effectExtent l="12700" t="12700" r="13970" b="15875"/>
            <wp:docPr id="1849700489" name="Picture 1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00489" name="Picture 12" descr="A screen shot of a computer cod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762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3F30A7" w14:textId="10B7695D" w:rsidR="00DE3F29" w:rsidRDefault="00DE3F29" w:rsidP="00DE3F29">
      <w:pPr>
        <w:pStyle w:val="Heading2"/>
        <w:rPr>
          <w:lang w:val="en-US"/>
        </w:rPr>
      </w:pPr>
      <w:r w:rsidRPr="00DE3F29">
        <w:rPr>
          <w:lang w:val="en-US"/>
        </w:rPr>
        <w:lastRenderedPageBreak/>
        <w:t>Tìm giỏ hàng có tổng giá trị lớn nhất</w:t>
      </w:r>
    </w:p>
    <w:p w14:paraId="307D38DB" w14:textId="0BB054E8" w:rsidR="00DE3F29" w:rsidRDefault="00DE3F29" w:rsidP="00DE3F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B603B4" wp14:editId="665DA805">
            <wp:extent cx="6475730" cy="3202940"/>
            <wp:effectExtent l="12700" t="12700" r="13970" b="10160"/>
            <wp:docPr id="1610780812" name="Picture 1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80812" name="Picture 13" descr="A screen shot of a computer cod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02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D2BD87" w14:textId="33D54014" w:rsidR="002A24CA" w:rsidRDefault="002A24CA" w:rsidP="002A24CA">
      <w:pPr>
        <w:pStyle w:val="Heading2"/>
        <w:rPr>
          <w:lang w:val="en-US"/>
        </w:rPr>
      </w:pPr>
      <w:r w:rsidRPr="002A24CA">
        <w:rPr>
          <w:lang w:val="en-US"/>
        </w:rPr>
        <w:lastRenderedPageBreak/>
        <w:t>Tìm sản phẩm xuất hiện nhiều giỏ hàng nhất</w:t>
      </w:r>
    </w:p>
    <w:p w14:paraId="29457A2F" w14:textId="3A67F0F0" w:rsidR="002A24CA" w:rsidRDefault="002F1C97" w:rsidP="002A24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2EEBF" wp14:editId="01531472">
            <wp:extent cx="6475730" cy="5249545"/>
            <wp:effectExtent l="12700" t="12700" r="13970" b="8255"/>
            <wp:docPr id="236724678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24678" name="Picture 18" descr="A screen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49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67451F" w14:textId="7BCF2E13" w:rsidR="004C773A" w:rsidRDefault="00CA7192" w:rsidP="0084539D">
      <w:pPr>
        <w:pStyle w:val="Heading1"/>
        <w:rPr>
          <w:lang w:val="en-US"/>
        </w:rPr>
      </w:pPr>
      <w:r>
        <w:rPr>
          <w:lang w:val="en-US"/>
        </w:rPr>
        <w:lastRenderedPageBreak/>
        <w:t>IV</w:t>
      </w:r>
      <w:r w:rsidR="00594A6F">
        <w:rPr>
          <w:lang w:val="en-US"/>
        </w:rPr>
        <w:t xml:space="preserve">. </w:t>
      </w:r>
      <w:r w:rsidR="004C773A">
        <w:rPr>
          <w:lang w:val="en-US"/>
        </w:rPr>
        <w:t>Demo các hàm truy vấn</w:t>
      </w:r>
    </w:p>
    <w:p w14:paraId="36F63D01" w14:textId="00A09334" w:rsidR="00034C78" w:rsidRDefault="001254BC" w:rsidP="00034C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3BD209" wp14:editId="23CD0033">
            <wp:extent cx="6475730" cy="4690745"/>
            <wp:effectExtent l="12700" t="12700" r="13970" b="8255"/>
            <wp:docPr id="2095215986" name="Picture 17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5986" name="Picture 17" descr="A screen shot of a computer cod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90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B9F514" w14:textId="75005AAD" w:rsidR="005B7EFE" w:rsidRPr="00034C78" w:rsidRDefault="005B7EFE" w:rsidP="00034C78">
      <w:pPr>
        <w:rPr>
          <w:lang w:val="en-US"/>
        </w:rPr>
      </w:pPr>
    </w:p>
    <w:sectPr w:rsidR="005B7EFE" w:rsidRPr="00034C78" w:rsidSect="00994EC6">
      <w:headerReference w:type="default" r:id="rId25"/>
      <w:footerReference w:type="default" r:id="rId26"/>
      <w:pgSz w:w="11900" w:h="16840"/>
      <w:pgMar w:top="851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62CBC" w14:textId="77777777" w:rsidR="001874D4" w:rsidRDefault="001874D4" w:rsidP="00994EC6">
      <w:pPr>
        <w:spacing w:before="0" w:after="0" w:line="240" w:lineRule="auto"/>
      </w:pPr>
      <w:r>
        <w:separator/>
      </w:r>
    </w:p>
  </w:endnote>
  <w:endnote w:type="continuationSeparator" w:id="0">
    <w:p w14:paraId="2E8C5B84" w14:textId="77777777" w:rsidR="001874D4" w:rsidRDefault="001874D4" w:rsidP="00994E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83F7B" w14:textId="77777777" w:rsidR="000E41D1" w:rsidRDefault="000E41D1">
    <w:pPr>
      <w:pStyle w:val="Footer"/>
      <w:rPr>
        <w:lang w:val="en-US"/>
      </w:rPr>
    </w:pPr>
  </w:p>
  <w:p w14:paraId="5D014A1F" w14:textId="6E10DD57" w:rsidR="000E41D1" w:rsidRPr="000E41D1" w:rsidRDefault="000E41D1">
    <w:pPr>
      <w:pStyle w:val="Footer"/>
      <w:rPr>
        <w:lang w:val="en-US"/>
      </w:rPr>
    </w:pPr>
    <w:r>
      <w:rPr>
        <w:lang w:val="en-US"/>
      </w:rPr>
      <w:t>18120113 – Nguyễn Chánh Đại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12969" w14:textId="77777777" w:rsidR="001874D4" w:rsidRDefault="001874D4" w:rsidP="00994EC6">
      <w:pPr>
        <w:spacing w:before="0" w:after="0" w:line="240" w:lineRule="auto"/>
      </w:pPr>
      <w:r>
        <w:separator/>
      </w:r>
    </w:p>
  </w:footnote>
  <w:footnote w:type="continuationSeparator" w:id="0">
    <w:p w14:paraId="7010A0C0" w14:textId="77777777" w:rsidR="001874D4" w:rsidRDefault="001874D4" w:rsidP="00994E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84B22" w14:textId="3DEB69D7" w:rsidR="00994EC6" w:rsidRDefault="00994EC6">
    <w:pPr>
      <w:pStyle w:val="Header"/>
    </w:pPr>
    <w:r w:rsidRPr="00994EC6">
      <w:t>CSC12111 – Quản trị cơ sở dữ liệu hiện đại</w:t>
    </w:r>
  </w:p>
  <w:p w14:paraId="02C39D5A" w14:textId="77777777" w:rsidR="00560650" w:rsidRDefault="005606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E7669B"/>
    <w:multiLevelType w:val="hybridMultilevel"/>
    <w:tmpl w:val="F2E27E1E"/>
    <w:lvl w:ilvl="0" w:tplc="11F8B60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7C509F"/>
    <w:multiLevelType w:val="hybridMultilevel"/>
    <w:tmpl w:val="89307520"/>
    <w:lvl w:ilvl="0" w:tplc="7ED6739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210257">
    <w:abstractNumId w:val="1"/>
  </w:num>
  <w:num w:numId="2" w16cid:durableId="450320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AA"/>
    <w:rsid w:val="000203F2"/>
    <w:rsid w:val="00021EBB"/>
    <w:rsid w:val="00031731"/>
    <w:rsid w:val="00034C78"/>
    <w:rsid w:val="0004122B"/>
    <w:rsid w:val="000413AE"/>
    <w:rsid w:val="000668A3"/>
    <w:rsid w:val="000A3008"/>
    <w:rsid w:val="000B5680"/>
    <w:rsid w:val="000E1E15"/>
    <w:rsid w:val="000E41D1"/>
    <w:rsid w:val="00110B36"/>
    <w:rsid w:val="00124F95"/>
    <w:rsid w:val="001254BC"/>
    <w:rsid w:val="0013625F"/>
    <w:rsid w:val="00147B79"/>
    <w:rsid w:val="00176448"/>
    <w:rsid w:val="00184DAA"/>
    <w:rsid w:val="001874D4"/>
    <w:rsid w:val="001A2EEB"/>
    <w:rsid w:val="001C131E"/>
    <w:rsid w:val="001E6570"/>
    <w:rsid w:val="001F336F"/>
    <w:rsid w:val="001F4762"/>
    <w:rsid w:val="001F77EE"/>
    <w:rsid w:val="0020023D"/>
    <w:rsid w:val="002077CE"/>
    <w:rsid w:val="0021715D"/>
    <w:rsid w:val="00220DDB"/>
    <w:rsid w:val="002227E7"/>
    <w:rsid w:val="00222AC7"/>
    <w:rsid w:val="00225CC1"/>
    <w:rsid w:val="00237985"/>
    <w:rsid w:val="00240A09"/>
    <w:rsid w:val="0024470B"/>
    <w:rsid w:val="00263DF1"/>
    <w:rsid w:val="00271FEE"/>
    <w:rsid w:val="0028358A"/>
    <w:rsid w:val="002A24CA"/>
    <w:rsid w:val="002A62AA"/>
    <w:rsid w:val="002B0740"/>
    <w:rsid w:val="002B3DF1"/>
    <w:rsid w:val="002B42DA"/>
    <w:rsid w:val="002C7E8D"/>
    <w:rsid w:val="002E55B3"/>
    <w:rsid w:val="002F1C97"/>
    <w:rsid w:val="0030346C"/>
    <w:rsid w:val="0032607A"/>
    <w:rsid w:val="003321A1"/>
    <w:rsid w:val="00351EA7"/>
    <w:rsid w:val="0036012B"/>
    <w:rsid w:val="00364E07"/>
    <w:rsid w:val="00386758"/>
    <w:rsid w:val="003D7E07"/>
    <w:rsid w:val="003F4140"/>
    <w:rsid w:val="00406D26"/>
    <w:rsid w:val="004414D0"/>
    <w:rsid w:val="00442811"/>
    <w:rsid w:val="00463F4F"/>
    <w:rsid w:val="004704BB"/>
    <w:rsid w:val="0048240D"/>
    <w:rsid w:val="0048502E"/>
    <w:rsid w:val="0048745E"/>
    <w:rsid w:val="00497698"/>
    <w:rsid w:val="004A2C69"/>
    <w:rsid w:val="004C26C1"/>
    <w:rsid w:val="004C773A"/>
    <w:rsid w:val="004D4ACE"/>
    <w:rsid w:val="004D6466"/>
    <w:rsid w:val="004F1C32"/>
    <w:rsid w:val="005027C9"/>
    <w:rsid w:val="00537330"/>
    <w:rsid w:val="00545787"/>
    <w:rsid w:val="00560650"/>
    <w:rsid w:val="00567452"/>
    <w:rsid w:val="00574F41"/>
    <w:rsid w:val="00577CB0"/>
    <w:rsid w:val="0058284A"/>
    <w:rsid w:val="00594A6F"/>
    <w:rsid w:val="00594C75"/>
    <w:rsid w:val="005B7EFE"/>
    <w:rsid w:val="005E4E87"/>
    <w:rsid w:val="006008BF"/>
    <w:rsid w:val="006109FF"/>
    <w:rsid w:val="00616CC9"/>
    <w:rsid w:val="006239B9"/>
    <w:rsid w:val="00641479"/>
    <w:rsid w:val="00687879"/>
    <w:rsid w:val="00711DBB"/>
    <w:rsid w:val="0071519D"/>
    <w:rsid w:val="00752228"/>
    <w:rsid w:val="00773A39"/>
    <w:rsid w:val="007C17CA"/>
    <w:rsid w:val="007D62EB"/>
    <w:rsid w:val="007E7BF8"/>
    <w:rsid w:val="008265FE"/>
    <w:rsid w:val="0082752C"/>
    <w:rsid w:val="0084168C"/>
    <w:rsid w:val="0084539D"/>
    <w:rsid w:val="008501AC"/>
    <w:rsid w:val="00851B19"/>
    <w:rsid w:val="00853C9F"/>
    <w:rsid w:val="00857982"/>
    <w:rsid w:val="00865B75"/>
    <w:rsid w:val="00876855"/>
    <w:rsid w:val="008973E3"/>
    <w:rsid w:val="008A31E4"/>
    <w:rsid w:val="008D396D"/>
    <w:rsid w:val="008E0F52"/>
    <w:rsid w:val="009116B8"/>
    <w:rsid w:val="009225AD"/>
    <w:rsid w:val="00963F75"/>
    <w:rsid w:val="009822EC"/>
    <w:rsid w:val="00985C73"/>
    <w:rsid w:val="00994EC6"/>
    <w:rsid w:val="009963DB"/>
    <w:rsid w:val="00A11EED"/>
    <w:rsid w:val="00A32EF2"/>
    <w:rsid w:val="00A336DD"/>
    <w:rsid w:val="00A42CD1"/>
    <w:rsid w:val="00A4634D"/>
    <w:rsid w:val="00A46947"/>
    <w:rsid w:val="00A476F9"/>
    <w:rsid w:val="00A51A08"/>
    <w:rsid w:val="00A6711E"/>
    <w:rsid w:val="00A90B2C"/>
    <w:rsid w:val="00AA3800"/>
    <w:rsid w:val="00B00314"/>
    <w:rsid w:val="00B00D1C"/>
    <w:rsid w:val="00B36F84"/>
    <w:rsid w:val="00B4052C"/>
    <w:rsid w:val="00B56A8B"/>
    <w:rsid w:val="00B60A3A"/>
    <w:rsid w:val="00B67BEE"/>
    <w:rsid w:val="00B76DC4"/>
    <w:rsid w:val="00B925A5"/>
    <w:rsid w:val="00B94FB2"/>
    <w:rsid w:val="00B95387"/>
    <w:rsid w:val="00BA48F3"/>
    <w:rsid w:val="00BA6260"/>
    <w:rsid w:val="00BA771E"/>
    <w:rsid w:val="00BB235C"/>
    <w:rsid w:val="00BD0F2E"/>
    <w:rsid w:val="00BE6884"/>
    <w:rsid w:val="00BE79B8"/>
    <w:rsid w:val="00BF225E"/>
    <w:rsid w:val="00C03060"/>
    <w:rsid w:val="00C10CD9"/>
    <w:rsid w:val="00C21A8D"/>
    <w:rsid w:val="00C446D8"/>
    <w:rsid w:val="00C55D42"/>
    <w:rsid w:val="00C616C2"/>
    <w:rsid w:val="00CA4B74"/>
    <w:rsid w:val="00CA7192"/>
    <w:rsid w:val="00CB587B"/>
    <w:rsid w:val="00CD48D2"/>
    <w:rsid w:val="00CF580F"/>
    <w:rsid w:val="00D029DA"/>
    <w:rsid w:val="00D33DDF"/>
    <w:rsid w:val="00D35556"/>
    <w:rsid w:val="00D5157C"/>
    <w:rsid w:val="00D70F37"/>
    <w:rsid w:val="00D80A65"/>
    <w:rsid w:val="00DB32B5"/>
    <w:rsid w:val="00DC00B1"/>
    <w:rsid w:val="00DD35ED"/>
    <w:rsid w:val="00DD61FF"/>
    <w:rsid w:val="00DE20B7"/>
    <w:rsid w:val="00DE3F29"/>
    <w:rsid w:val="00E2136A"/>
    <w:rsid w:val="00E250F4"/>
    <w:rsid w:val="00E378D1"/>
    <w:rsid w:val="00E46FEF"/>
    <w:rsid w:val="00E63B66"/>
    <w:rsid w:val="00E727CA"/>
    <w:rsid w:val="00E81B9C"/>
    <w:rsid w:val="00EB60F4"/>
    <w:rsid w:val="00ED31FE"/>
    <w:rsid w:val="00EF4A96"/>
    <w:rsid w:val="00EF550B"/>
    <w:rsid w:val="00F06B75"/>
    <w:rsid w:val="00F109B0"/>
    <w:rsid w:val="00F26EEC"/>
    <w:rsid w:val="00F40F53"/>
    <w:rsid w:val="00F41E02"/>
    <w:rsid w:val="00F80DA1"/>
    <w:rsid w:val="00F829D2"/>
    <w:rsid w:val="00F8445B"/>
    <w:rsid w:val="00FC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DD9EA"/>
  <w15:chartTrackingRefBased/>
  <w15:docId w15:val="{4D65B99F-7F4E-454F-9582-4D764781A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68C"/>
    <w:pPr>
      <w:spacing w:before="120" w:after="120"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147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DAA"/>
    <w:pPr>
      <w:keepNext/>
      <w:keepLines/>
      <w:spacing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DAA"/>
    <w:pPr>
      <w:keepNext/>
      <w:keepLines/>
      <w:spacing w:after="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4DAA"/>
    <w:pPr>
      <w:keepNext/>
      <w:keepLines/>
      <w:spacing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4DAA"/>
    <w:pPr>
      <w:keepNext/>
      <w:keepLines/>
      <w:spacing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84DAA"/>
    <w:pPr>
      <w:keepNext/>
      <w:keepLines/>
      <w:spacing w:before="40" w:after="0"/>
      <w:outlineLvl w:val="5"/>
    </w:pPr>
    <w:rPr>
      <w:rFonts w:eastAsiaTheme="majorEastAsia" w:cstheme="majorBidi"/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84DAA"/>
    <w:pPr>
      <w:keepNext/>
      <w:keepLines/>
      <w:spacing w:before="40" w:after="0"/>
      <w:outlineLvl w:val="6"/>
    </w:pPr>
    <w:rPr>
      <w:rFonts w:eastAsiaTheme="majorEastAsia" w:cstheme="majorBidi"/>
      <w:b/>
      <w:iCs/>
      <w:sz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84DAA"/>
    <w:pPr>
      <w:keepNext/>
      <w:keepLines/>
      <w:spacing w:before="40" w:after="0"/>
      <w:outlineLvl w:val="7"/>
    </w:pPr>
    <w:rPr>
      <w:rFonts w:eastAsiaTheme="majorEastAsia" w:cstheme="majorBidi"/>
      <w:b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84DAA"/>
    <w:pPr>
      <w:keepNext/>
      <w:keepLines/>
      <w:spacing w:before="40" w:after="0"/>
      <w:outlineLvl w:val="8"/>
    </w:pPr>
    <w:rPr>
      <w:rFonts w:eastAsiaTheme="majorEastAsia" w:cstheme="majorBidi"/>
      <w:b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479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4DAA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4DAA"/>
    <w:rPr>
      <w:rFonts w:eastAsiaTheme="majorEastAsia" w:cstheme="majorBidi"/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184DAA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84DAA"/>
    <w:rPr>
      <w:rFonts w:eastAsiaTheme="majorEastAsia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184DAA"/>
    <w:rPr>
      <w:rFonts w:eastAsiaTheme="majorEastAsia" w:cstheme="majorBidi"/>
      <w:b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184DAA"/>
    <w:rPr>
      <w:rFonts w:eastAsiaTheme="majorEastAsia" w:cstheme="majorBidi"/>
      <w:b/>
      <w:iCs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184DAA"/>
    <w:rPr>
      <w:rFonts w:eastAsiaTheme="majorEastAsia" w:cstheme="majorBidi"/>
      <w:b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184DAA"/>
    <w:rPr>
      <w:rFonts w:eastAsiaTheme="majorEastAsia" w:cstheme="majorBidi"/>
      <w:b/>
      <w:iCs/>
      <w:sz w:val="20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A62AA"/>
    <w:pPr>
      <w:spacing w:before="0" w:after="0" w:line="240" w:lineRule="auto"/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2AA"/>
    <w:rPr>
      <w:rFonts w:eastAsiaTheme="majorEastAsia" w:cstheme="majorBidi"/>
      <w:b/>
      <w:spacing w:val="-10"/>
      <w:kern w:val="28"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DA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84DAA"/>
    <w:rPr>
      <w:rFonts w:eastAsiaTheme="minorEastAsia"/>
      <w:color w:val="5A5A5A" w:themeColor="text1" w:themeTint="A5"/>
      <w:spacing w:val="15"/>
      <w:szCs w:val="22"/>
    </w:rPr>
  </w:style>
  <w:style w:type="character" w:styleId="SubtleEmphasis">
    <w:name w:val="Subtle Emphasis"/>
    <w:basedOn w:val="DefaultParagraphFont"/>
    <w:uiPriority w:val="19"/>
    <w:qFormat/>
    <w:rsid w:val="00C21A8D"/>
    <w:rPr>
      <w:rFonts w:ascii="Times New Roman" w:hAnsi="Times New Roman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2B3DF1"/>
    <w:rPr>
      <w:rFonts w:ascii="Times New Roman" w:hAnsi="Times New Roman"/>
      <w:i/>
      <w:iCs/>
    </w:rPr>
  </w:style>
  <w:style w:type="character" w:styleId="IntenseEmphasis">
    <w:name w:val="Intense Emphasis"/>
    <w:basedOn w:val="DefaultParagraphFont"/>
    <w:uiPriority w:val="21"/>
    <w:qFormat/>
    <w:rsid w:val="0004122B"/>
    <w:rPr>
      <w:rFonts w:ascii="Times New Roman" w:hAnsi="Times New Roman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04122B"/>
    <w:rPr>
      <w:rFonts w:ascii="Times New Roman" w:hAnsi="Times New Roman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2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22B"/>
    <w:rPr>
      <w:rFonts w:ascii="Times New Roman" w:hAnsi="Times New Roman"/>
      <w:i/>
      <w:iCs/>
      <w:color w:val="4472C4" w:themeColor="accent1"/>
      <w:sz w:val="26"/>
    </w:rPr>
  </w:style>
  <w:style w:type="character" w:styleId="SubtleReference">
    <w:name w:val="Subtle Reference"/>
    <w:basedOn w:val="DefaultParagraphFont"/>
    <w:uiPriority w:val="31"/>
    <w:qFormat/>
    <w:rsid w:val="0004122B"/>
    <w:rPr>
      <w:rFonts w:ascii="Times New Roman" w:hAnsi="Times New Roman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4122B"/>
    <w:rPr>
      <w:rFonts w:ascii="Times New Roman" w:hAnsi="Times New Roman"/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4122B"/>
    <w:rPr>
      <w:rFonts w:ascii="Times New Roman" w:hAnsi="Times New Roman"/>
      <w:b/>
      <w:bCs/>
      <w:i/>
      <w:iCs/>
      <w:spacing w:val="5"/>
    </w:rPr>
  </w:style>
  <w:style w:type="paragraph" w:styleId="NoSpacing">
    <w:name w:val="No Spacing"/>
    <w:uiPriority w:val="1"/>
    <w:qFormat/>
    <w:rsid w:val="00184DAA"/>
    <w:pPr>
      <w:jc w:val="both"/>
    </w:pPr>
  </w:style>
  <w:style w:type="paragraph" w:styleId="ListParagraph">
    <w:name w:val="List Paragraph"/>
    <w:basedOn w:val="Normal"/>
    <w:uiPriority w:val="34"/>
    <w:qFormat/>
    <w:rsid w:val="002A62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4E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EC6"/>
  </w:style>
  <w:style w:type="paragraph" w:styleId="Footer">
    <w:name w:val="footer"/>
    <w:basedOn w:val="Normal"/>
    <w:link w:val="FooterChar"/>
    <w:uiPriority w:val="99"/>
    <w:unhideWhenUsed/>
    <w:rsid w:val="00994E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EC6"/>
  </w:style>
  <w:style w:type="character" w:styleId="Hyperlink">
    <w:name w:val="Hyperlink"/>
    <w:basedOn w:val="DefaultParagraphFont"/>
    <w:uiPriority w:val="99"/>
    <w:unhideWhenUsed/>
    <w:rsid w:val="00B00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7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cdai/mdm-lab01-redi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ncdai/redis-server-dock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cdai/Library/Group%20Containers/UBF8T346G9.Office/User%20Content.localized/Templates.localized/NCDAi%20Doc%20Template%20A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NCDAi Doc Template A4.dotx</Template>
  <TotalTime>0</TotalTime>
  <Pages>9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Chanh Dai Nguyen</cp:lastModifiedBy>
  <cp:revision>2</cp:revision>
  <dcterms:created xsi:type="dcterms:W3CDTF">2025-04-05T05:52:00Z</dcterms:created>
  <dcterms:modified xsi:type="dcterms:W3CDTF">2025-04-05T05:52:00Z</dcterms:modified>
</cp:coreProperties>
</file>